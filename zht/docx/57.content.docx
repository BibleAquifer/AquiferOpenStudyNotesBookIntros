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腓利門書</w:t>
      </w:r>
      <w:r>
        <w:rPr>
          <w:lang w:val="zh_TW" w:bidi="zh_TW"/>
        </w:rPr>
      </w:r>
    </w:p>
    <w:p>
      <w:pPr/>
      <w:r>
        <w:rPr>
          <w:lang w:val="zh_TW" w:bidi="zh_TW"/>
        </w:rPr>
      </w:r>
      <w:r>
        <w:rPr>
          <w:lang w:val="zh_TW" w:bidi="zh_TW"/>
        </w:rPr>
        <w:t>這封簡短的書信，是保羅書信中篇幅最短且最具個人色彩的，展示人的態度和關係如何因基督而轉變。這封書信是為了阿尼西謀而寫的，他是一個逃跑的奴隸，現正返回他的主人腓利門那裡。保羅鼓勵腓利門要超越傳統的主人與奴隸關係，接納阿尼西謀為基督裡親愛的弟兄。藉著這些使人和好的話語，保羅提醒我們，不論一個人的社會地位如何，基督徒之間的所有關係，都會因著基督的愛而轉變。</w:t>
      </w:r>
    </w:p>
    <w:p>
      <w:pPr>
        <w:pStyle w:val="Heading2"/>
      </w:pPr>
      <w:r>
        <w:rPr>
          <w:lang w:val="zh_TW" w:bidi="zh_TW"/>
        </w:rPr>
        <w:t>背景</w:t>
      </w:r>
    </w:p>
    <w:p>
      <w:pPr/>
      <w:r>
        <w:rPr>
          <w:lang w:val="zh_TW" w:bidi="zh_TW"/>
        </w:rPr>
      </w:r>
      <w:r>
        <w:rPr>
          <w:lang w:val="zh_TW" w:bidi="zh_TW"/>
        </w:rPr>
        <w:t>一個名叫阿尼西謀的奴隸，似乎從他的基督徒主人腓利門那裡逃走了。腓利門住在歌羅西，這是位於羅馬亞細亞省的小鎮（現今土耳其西部），距離以弗所以東大約一百二十英里（或一百九十三公里）。當阿尼西謀逃跑時，他可能偷走了主人的物品。不管怎樣，阿尼西謀接觸到正在監裡的保羅，並因著保羅的事工而成為信徒。當保羅意識到阿尼西謀是逃跑的奴隸時，就鼓勵他回到主人那裡。</w:t>
      </w:r>
    </w:p>
    <w:p>
      <w:pPr/>
      <w:r>
        <w:rPr>
          <w:lang w:val="zh_TW" w:bidi="zh_TW"/>
        </w:rPr>
      </w:r>
      <w:r>
        <w:rPr>
          <w:lang w:val="zh_TW" w:bidi="zh_TW"/>
        </w:rPr>
        <w:t>奴隸制度在羅馬世界非常普遍。根據法律，逃跑的奴隸必須被交還給他們的主人。他們經常面臨嚴厲的懲罰，例如鞭打、烙印或處死，以警示其他奴隸。然而，腓利門是備受尊敬的基督教領袖，也是恩慈、充滿愛心的人。保羅從監獄寫了這封信給腓利門，並由阿尼西謀帶去；此行的確有令人擔憂的地方，而保羅這個舉動，是希望確保這位逃跑的奴隸能得到基督徒的熱烈歡迎。這封書信類似推薦信，並且帶有保羅使徒權柄的全部分量。</w:t>
      </w:r>
    </w:p>
    <w:p>
      <w:pPr/>
      <w:r>
        <w:rPr>
          <w:lang w:val="zh_TW" w:bidi="zh_TW"/>
        </w:rPr>
      </w:r>
      <w:r>
        <w:rPr>
          <w:lang w:val="zh_TW" w:bidi="zh_TW"/>
        </w:rPr>
        <w:t>我們不知道阿尼西謀返回主人那裡後，發生了什麼事。然而，大約五十或六十年後，基督教殉道者伊格那丟（Ignatius）寫給以弗所基督徒的信中，再次出現阿尼西謀的名字，這次他是備受尊敬的亞細亞省監督（bishop）。我們不能確定這是否是同一個人，但很有可能的情況是，這位年輕的奴隸因著他與保羅的密切關係，在教會崛起，最終成為整個省的監督。保羅的書信提醒我們，傳統的階級區分在耶穌基督的教會中無關緊要。</w:t>
      </w:r>
    </w:p>
    <w:p>
      <w:pPr>
        <w:pStyle w:val="Heading2"/>
      </w:pPr>
      <w:r>
        <w:rPr>
          <w:lang w:val="zh_TW" w:bidi="zh_TW"/>
        </w:rPr>
        <w:t>概要</w:t>
      </w:r>
    </w:p>
    <w:p>
      <w:pPr/>
      <w:r>
        <w:rPr>
          <w:lang w:val="zh_TW" w:bidi="zh_TW"/>
        </w:rPr>
      </w:r>
      <w:r>
        <w:rPr>
          <w:lang w:val="zh_TW" w:bidi="zh_TW"/>
        </w:rPr>
        <w:t>保羅勸勉腓利門，不要只將阿尼西謀視為奴隸，而是將他視為在基督裡真正的弟兄。保羅使用他傳統的開場白來介紹自己（</w:t>
      </w:r>
      <w:r>
        <w:rPr>
          <w:lang w:val="zh_TW" w:bidi="zh_TW"/>
        </w:rPr>
        <w:t>1:1–3</w:t>
      </w:r>
      <w:r>
        <w:rPr>
          <w:lang w:val="zh_TW" w:bidi="zh_TW"/>
        </w:rPr>
        <w:t>），問候腓利門、他的家人以及在他們家中聚會的教會，並祈求恩惠和平安歸與他們。保羅隨後因著腓利門感謝神，特別是因著他對主耶穌的信心，以及他對神的子民所表現的愛（</w:t>
      </w:r>
      <w:r>
        <w:rPr>
          <w:lang w:val="zh_TW" w:bidi="zh_TW"/>
        </w:rPr>
        <w:t>1:4–7</w:t>
      </w:r>
      <w:r>
        <w:rPr>
          <w:lang w:val="zh_TW" w:bidi="zh_TW"/>
        </w:rPr>
        <w:t>）。</w:t>
      </w:r>
    </w:p>
    <w:p>
      <w:pPr/>
      <w:r>
        <w:rPr>
          <w:lang w:val="zh_TW" w:bidi="zh_TW"/>
        </w:rPr>
      </w:r>
      <w:r>
        <w:rPr>
          <w:lang w:val="zh_TW" w:bidi="zh_TW"/>
        </w:rPr>
        <w:t>保羅接著為阿尼西謀提出請求（</w:t>
      </w:r>
      <w:r>
        <w:rPr>
          <w:lang w:val="zh_TW" w:bidi="zh_TW"/>
        </w:rPr>
        <w:t>1:8–22</w:t>
      </w:r>
      <w:r>
        <w:rPr>
          <w:lang w:val="zh_TW" w:bidi="zh_TW"/>
        </w:rPr>
        <w:t>）。雖然他以前是個逃跑的奴隸，但現在已成為基督裡的信徒，並證明自己已經改變。保羅請求腓利門以恩慈和寬容的態度，歡迎他的奴隸回來。保羅真正的願望，是讓阿尼西謀留在他身邊，協助他在獄中的事工。雖然他有使徒權柄，可以要求腓利門為此釋放他，但他拒絕使用這種權柄，他希望這種憐憫的表達出自腓利門本人，而不是被迫的。惟保羅明顯暗示，腓利門應該考慮釋放他的奴隸從事福音工作。</w:t>
      </w:r>
    </w:p>
    <w:p>
      <w:pPr/>
      <w:r>
        <w:rPr>
          <w:lang w:val="zh_TW" w:bidi="zh_TW"/>
        </w:rPr>
      </w:r>
      <w:r>
        <w:rPr>
          <w:lang w:val="zh_TW" w:bidi="zh_TW"/>
        </w:rPr>
        <w:t>這封書信以慣常的方式結束（</w:t>
      </w:r>
      <w:r>
        <w:rPr>
          <w:lang w:val="zh_TW" w:bidi="zh_TW"/>
        </w:rPr>
        <w:t>1:23–25</w:t>
      </w:r>
      <w:r>
        <w:rPr>
          <w:lang w:val="zh_TW" w:bidi="zh_TW"/>
        </w:rPr>
        <w:t>）。保羅代表多位基督徒問候腓利門，然後禱告基督的恩惠臨到他和他家中的所有人。</w:t>
      </w:r>
    </w:p>
    <w:p>
      <w:pPr>
        <w:pStyle w:val="Heading2"/>
      </w:pPr>
      <w:r>
        <w:rPr>
          <w:lang w:val="zh_TW" w:bidi="zh_TW"/>
        </w:rPr>
        <w:t>寫作的場合</w:t>
      </w:r>
    </w:p>
    <w:p>
      <w:pPr/>
      <w:r>
        <w:rPr>
          <w:lang w:val="zh_TW" w:bidi="zh_TW"/>
        </w:rPr>
      </w:r>
      <w:r>
        <w:rPr>
          <w:lang w:val="zh_TW" w:bidi="zh_TW"/>
        </w:rPr>
        <w:t>雖然傳統解釋認為阿尼西謀是逃跑的奴隸，但學者也提出其它可能性。例如，阿尼西謀可能是使者，奉差遣去見保羅；或者他可能向保羅求助，想請他調解自己與主人之間的問題。實際上，我們不知道他為什麼要離開主人的家，但傳統的解釋十分符合這封書信的內容。</w:t>
      </w:r>
    </w:p>
    <w:p>
      <w:pPr>
        <w:pStyle w:val="Heading2"/>
      </w:pPr>
      <w:r>
        <w:rPr>
          <w:lang w:val="zh_TW" w:bidi="zh_TW"/>
        </w:rPr>
        <w:t>寫作日期與地點</w:t>
      </w:r>
    </w:p>
    <w:p>
      <w:pPr/>
      <w:r>
        <w:rPr>
          <w:lang w:val="zh_TW" w:bidi="zh_TW"/>
        </w:rPr>
      </w:r>
      <w:r>
        <w:rPr>
          <w:lang w:val="zh_TW" w:bidi="zh_TW"/>
        </w:rPr>
        <w:t>傳統相信，保羅在羅馬監獄中（公元60–62年或約公元64–65年）寫下了監獄書信（以弗所書、腓立比書、歌羅西書和腓利門書）。這些書信也很可能是保羅在早期被囚於以弗所時寫的。參見</w:t>
      </w:r>
      <w:r>
        <w:rPr>
          <w:lang w:val="zh_TW" w:bidi="zh_TW"/>
        </w:rPr>
        <w:t>以弗所書簡介，「寫作的日期與地點」</w:t>
      </w:r>
      <w:r>
        <w:rPr>
          <w:lang w:val="zh_TW" w:bidi="zh_TW"/>
        </w:rPr>
        <w:t>。</w:t>
      </w:r>
    </w:p>
    <w:p>
      <w:pPr>
        <w:pStyle w:val="Heading2"/>
      </w:pPr>
      <w:r>
        <w:rPr>
          <w:lang w:val="zh_TW" w:bidi="zh_TW"/>
        </w:rPr>
        <w:t>意義與信息</w:t>
      </w:r>
    </w:p>
    <w:p>
      <w:pPr/>
      <w:r>
        <w:rPr>
          <w:lang w:val="zh_TW" w:bidi="zh_TW"/>
        </w:rPr>
      </w:r>
      <w:r>
        <w:rPr>
          <w:lang w:val="zh_TW" w:bidi="zh_TW"/>
        </w:rPr>
        <w:t>這封書信生動說明了，人的態度和關係如何在基督裡得到轉變。認識基督的人應該透過愛的眼光看待他人，並在與他人的關係中表達這份愛。</w:t>
      </w:r>
    </w:p>
    <w:p>
      <w:pPr/>
      <w:r>
        <w:rPr>
          <w:lang w:val="zh_TW" w:bidi="zh_TW"/>
        </w:rPr>
      </w:r>
      <w:r>
        <w:rPr>
          <w:lang w:val="zh_TW" w:bidi="zh_TW"/>
        </w:rPr>
        <w:t>保羅在腓利門書的呼籲，提醒我們身為基督徒，必須願意彼此饒恕。無論我們受到多少傷害，都應當迅速給予熱烈歡迎，並向對方展示我們的接納和愛。</w:t>
      </w:r>
    </w:p>
    <w:p>
      <w:pPr/>
      <w:r>
        <w:rPr>
          <w:lang w:val="zh_TW" w:bidi="zh_TW"/>
        </w:rPr>
      </w:r>
      <w:r>
        <w:rPr>
          <w:lang w:val="zh_TW" w:bidi="zh_TW"/>
        </w:rPr>
        <w:t>在基督的教會中，必須超越傳統的社會區分，比如奴隸與主人的關係。我們必須對所有基督徒表現真誠的愛，不論他們的經濟或文化地位、教育、種族或性別（見</w:t>
      </w:r>
      <w:r>
        <w:rPr>
          <w:lang w:val="zh_TW" w:bidi="zh_TW"/>
        </w:rPr>
        <w:t>加3:28</w:t>
      </w:r>
      <w:r>
        <w:rPr>
          <w:lang w:val="zh_TW" w:bidi="zh_TW"/>
        </w:rPr>
        <w:t>；</w:t>
      </w:r>
      <w:r>
        <w:rPr>
          <w:lang w:val="zh_TW" w:bidi="zh_TW"/>
        </w:rPr>
        <w:t>西3:11</w:t>
      </w:r>
      <w:r>
        <w:rPr>
          <w:lang w:val="zh_TW" w:bidi="zh_TW"/>
        </w:rPr>
        <w:t>）。保羅希望使腓利門與阿尼西謀和好，就是這種愛的例子。</w:t>
      </w:r>
    </w:p>
    <w:p>
      <w:pPr/>
      <w:r>
        <w:rPr>
          <w:lang w:val="zh_TW" w:bidi="zh_TW"/>
        </w:rPr>
      </w:r>
      <w:r>
        <w:rPr>
          <w:lang w:val="zh_TW" w:bidi="zh_TW"/>
        </w:rPr>
        <w:t>許多人想知道，為何保羅沒有明確為阿尼西謀爭取自由，或廢除奴隸制度。在羅馬世界，奴隸制度非常普遍，是社會不可或缺的一部分，整個社會都建立其上。保羅和大多數早期基督徒，似乎接受了包括奴隸制度在內的傳統社會結構。早期基督徒的使命不是推翻社會結構，而是讓人在基督裡得到轉化和建立。宣揚救恩的福音，將會使生命和關係，在教會團契中得著基督的轉化。</w:t>
      </w:r>
    </w:p>
    <w:p>
      <w:pPr/>
      <w:r>
        <w:rPr>
          <w:lang w:val="zh_TW" w:bidi="zh_TW"/>
        </w:rPr>
      </w:r>
      <w:r>
        <w:rPr>
          <w:lang w:val="zh_TW" w:bidi="zh_TW"/>
        </w:rPr>
        <w:t>雖然保羅沒有明確要求腓利門釋放阿尼西謀，但他明確暗示，希望看到他為福音事工而獲得自由。他一直強調基督徒在寬恕和彼此相愛中共同生活的重要性，同時正播下種子，這些種子有天將推翻奴隸制度。</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