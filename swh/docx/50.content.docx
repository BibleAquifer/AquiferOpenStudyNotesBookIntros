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Wafilipi</w:t>
      </w:r>
      <w:r>
        <w:rPr>
          <w:lang w:val="sw_KE" w:bidi="sw_KE"/>
        </w:rPr>
      </w:r>
    </w:p>
    <w:p>
      <w:pPr/>
      <w:r>
        <w:rPr>
          <w:lang w:val="sw_KE" w:bidi="sw_KE"/>
        </w:rPr>
      </w:r>
      <w:r>
        <w:rPr>
          <w:lang w:val="sw_KE" w:bidi="sw_KE"/>
        </w:rPr>
        <w:t>Unawezaje kuishi kama Mkristo katika dunia isiyo ya Kikristo? Unajibu vipi wakati wale walio karibu nawe wanapokuwa na uhasama kwa imani yako? Paulo aliandika barua hii ya kugusa moyo ili kuwatia moyo Wakristo walioteswa wa kanisa la Filipi na kuwapa nguvu katika changamoto walizokabiliana nazo. Paulo aliandika akiwa gerezani—yeye pia alikuwa akiteseka kwa ajili ya imani yake—lakini alionyesha kuwa Mkristo anaweza kuwa na furaha katika Kristo bila kujali hali.</w:t>
      </w:r>
    </w:p>
    <w:p>
      <w:pPr>
        <w:pStyle w:val="Heading2"/>
      </w:pPr>
      <w:r>
        <w:rPr>
          <w:lang w:val="sw_KE" w:bidi="sw_KE"/>
        </w:rPr>
        <w:t>Mpangilio</w:t>
      </w:r>
    </w:p>
    <w:p>
      <w:pPr/>
      <w:r>
        <w:rPr>
          <w:lang w:val="sw_KE" w:bidi="sw_KE"/>
        </w:rPr>
      </w:r>
      <w:r>
        <w:rPr>
          <w:lang w:val="sw_KE" w:bidi="sw_KE"/>
        </w:rPr>
        <w:t>Filipi ilikuwa koloni ndogo ya Kirumi katika jimbo la Makedonia kaskazini mashariki mwa Ugiriki. Iliyoko takriban maili kumi kutoka Bahari ya Aegean, Filipi ilikuwa muhimu kutokana na nafasi yake ya kimkakati kwenye Via Egnatia, njia kuu ya Kirumi inayopita mashariki-magharibi kupitia Makedonia.</w:t>
      </w:r>
    </w:p>
    <w:p>
      <w:pPr/>
      <w:r>
        <w:rPr>
          <w:lang w:val="sw_KE" w:bidi="sw_KE"/>
        </w:rPr>
      </w:r>
      <w:r>
        <w:rPr>
          <w:lang w:val="sw_KE" w:bidi="sw_KE"/>
        </w:rPr>
        <w:t xml:space="preserve">Filipi ilisikia Habari Njema za Kristo kutoka kwa Paulo katika safari yake ya pili ya umishonari (karibu mwaka wa 50 Baada ya Kristo (BK); tazama </w:t>
      </w:r>
      <w:r>
        <w:rPr>
          <w:lang w:val="sw_KE" w:bidi="sw_KE"/>
        </w:rPr>
        <w:t>Matendo 16:11–40</w:t>
      </w:r>
      <w:r>
        <w:rPr>
          <w:lang w:val="sw_KE" w:bidi="sw_KE"/>
        </w:rPr>
        <w:t>). Tangu mwanzo, kulikuwa na upinzani dhidi ya mahubiri ya Paulo. Wakati wa kukaa kwake kwa muda mfupi pale, alifungwa gerezani na kisha akaombwa kuondoka mjini, lakini si kabla ya kundi la waumini wapya kuanzishwa (</w:t>
      </w:r>
      <w:r>
        <w:rPr>
          <w:lang w:val="sw_KE" w:bidi="sw_KE"/>
        </w:rPr>
        <w:t>Matendo 16:35–40</w:t>
      </w:r>
      <w:r>
        <w:rPr>
          <w:lang w:val="sw_KE" w:bidi="sw_KE"/>
        </w:rPr>
        <w:t>).</w:t>
      </w:r>
    </w:p>
    <w:p>
      <w:pPr/>
      <w:r>
        <w:rPr>
          <w:lang w:val="sw_KE" w:bidi="sw_KE"/>
        </w:rPr>
      </w:r>
      <w:r>
        <w:rPr>
          <w:lang w:val="sw_KE" w:bidi="sw_KE"/>
        </w:rPr>
        <w:t xml:space="preserve">Takriban miaka sita baadaye (mwaka wa 56~57 BK), katika safari yake ya tatu ya umishonari, Paulo alitembelea Filipi tena (tazama </w:t>
      </w:r>
      <w:r>
        <w:rPr>
          <w:lang w:val="sw_KE" w:bidi="sw_KE"/>
        </w:rPr>
        <w:t>Matendo 20:1–6</w:t>
      </w:r>
      <w:r>
        <w:rPr>
          <w:lang w:val="sw_KE" w:bidi="sw_KE"/>
        </w:rPr>
        <w:t xml:space="preserve">). Inawezekana kwamba, baada ya ziara hiyo, hakuwahi kuwaona tena Wakristo wa Filipi (lakini tazama </w:t>
      </w:r>
      <w:r>
        <w:rPr>
          <w:lang w:val="sw_KE" w:bidi="sw_KE"/>
        </w:rPr>
        <w:t>1 Tim 1:3</w:t>
      </w:r>
      <w:r>
        <w:rPr>
          <w:lang w:val="sw_KE" w:bidi="sw_KE"/>
        </w:rPr>
        <w:t>, iliyoandikwa karibu mwaka wa 63 BK).</w:t>
      </w:r>
    </w:p>
    <w:p>
      <w:pPr/>
      <w:r>
        <w:rPr>
          <w:lang w:val="sw_KE" w:bidi="sw_KE"/>
        </w:rPr>
      </w:r>
      <w:r>
        <w:rPr>
          <w:lang w:val="sw_KE" w:bidi="sw_KE"/>
        </w:rPr>
        <w:t>Paulo aliandika barua kwa Wafilipi alipokuwa gerezani. Epafrodito alikuwa amemletea Paulo zawadi ya fedha kutoka kwa Wafilipi na alipokuwa akirudi Filipi, Paulo alimtuma barua hii ya moyo kwa kanisa. Akitambua kwamba Wafilipi walikuwa wakiteswa, alitaka kuwaunga mkono na kuwapa nguvu, kwa sehemu kwa kushiriki nao uzoefu wake kama mfungwa kwa ajili ya Kristo.</w:t>
      </w:r>
    </w:p>
    <w:p>
      <w:pPr>
        <w:pStyle w:val="Heading2"/>
      </w:pPr>
      <w:r>
        <w:rPr>
          <w:lang w:val="sw_KE" w:bidi="sw_KE"/>
        </w:rPr>
        <w:t>Muhtasari</w:t>
      </w:r>
    </w:p>
    <w:p>
      <w:pPr/>
      <w:r>
        <w:rPr>
          <w:lang w:val="sw_KE" w:bidi="sw_KE"/>
        </w:rPr>
      </w:r>
      <w:r>
        <w:rPr>
          <w:lang w:val="sw_KE" w:bidi="sw_KE"/>
        </w:rPr>
        <w:t>Baada ya utangulizi mfupi (</w:t>
      </w:r>
      <w:r>
        <w:rPr>
          <w:lang w:val="sw_KE" w:bidi="sw_KE"/>
        </w:rPr>
        <w:t>1:1–2</w:t>
      </w:r>
      <w:r>
        <w:rPr>
          <w:lang w:val="sw_KE" w:bidi="sw_KE"/>
        </w:rPr>
        <w:t>), Paulo anatoa shukrani zake kwa Mungu kwa ajili ya Wafilipi na anaomba kwa ajili ya ukuaji wao wa kiroho (</w:t>
      </w:r>
      <w:r>
        <w:rPr>
          <w:lang w:val="sw_KE" w:bidi="sw_KE"/>
        </w:rPr>
        <w:t>1:3–11</w:t>
      </w:r>
      <w:r>
        <w:rPr>
          <w:lang w:val="sw_KE" w:bidi="sw_KE"/>
        </w:rPr>
        <w:t>). Kisha anazungumzia uzoefu wake wa kifungo na jinsi ulivyosaidia kueneza Habari Njema (</w:t>
      </w:r>
      <w:r>
        <w:rPr>
          <w:lang w:val="sw_KE" w:bidi="sw_KE"/>
        </w:rPr>
        <w:t>1:12–19</w:t>
      </w:r>
      <w:r>
        <w:rPr>
          <w:lang w:val="sw_KE" w:bidi="sw_KE"/>
        </w:rPr>
        <w:t>). Tamaa kuu ya Paulo ni kuishi na kufa kwa ajili ya Kristo, bila kujali hali yake (</w:t>
      </w:r>
      <w:r>
        <w:rPr>
          <w:lang w:val="sw_KE" w:bidi="sw_KE"/>
        </w:rPr>
        <w:t>1:20–26</w:t>
      </w:r>
      <w:r>
        <w:rPr>
          <w:lang w:val="sw_KE" w:bidi="sw_KE"/>
        </w:rPr>
        <w:t>). Wafilipi, pia, wanapaswa kuwa imara katika imani yao wanapoteseka kwa ajili ya Kristo (</w:t>
      </w:r>
      <w:r>
        <w:rPr>
          <w:lang w:val="sw_KE" w:bidi="sw_KE"/>
        </w:rPr>
        <w:t>1:27–30</w:t>
      </w:r>
      <w:r>
        <w:rPr>
          <w:lang w:val="sw_KE" w:bidi="sw_KE"/>
        </w:rPr>
        <w:t>). Wanapaswa kuunga mkono kwa moyo mmoja, wakikumbuka mfano wa Kristo, ambaye alijitoa kila kitu kwa kutoa maisha yake kwa ajili yao (</w:t>
      </w:r>
      <w:r>
        <w:rPr>
          <w:lang w:val="sw_KE" w:bidi="sw_KE"/>
        </w:rPr>
        <w:t>2:1–18</w:t>
      </w:r>
      <w:r>
        <w:rPr>
          <w:lang w:val="sw_KE" w:bidi="sw_KE"/>
        </w:rPr>
        <w:t>).</w:t>
      </w:r>
    </w:p>
    <w:p>
      <w:pPr/>
      <w:r>
        <w:rPr>
          <w:lang w:val="sw_KE" w:bidi="sw_KE"/>
        </w:rPr>
      </w:r>
      <w:r>
        <w:rPr>
          <w:lang w:val="sw_KE" w:bidi="sw_KE"/>
        </w:rPr>
        <w:t>Akiwa na hamu ya kujua jinsi Wafilipi wanavyoendelea na kuwaambia jinsi alivyo, Paulo hivi karibuni atawatuma Epafrodito na Timotheo kwao. Wote wawili wameonyesha utayari wao wa kuteseka kwa ajili ya Kristo (</w:t>
      </w:r>
      <w:r>
        <w:rPr>
          <w:lang w:val="sw_KE" w:bidi="sw_KE"/>
        </w:rPr>
        <w:t>2:19–30</w:t>
      </w:r>
      <w:r>
        <w:rPr>
          <w:lang w:val="sw_KE" w:bidi="sw_KE"/>
        </w:rPr>
        <w:t>).</w:t>
      </w:r>
    </w:p>
    <w:p>
      <w:pPr/>
      <w:r>
        <w:rPr>
          <w:lang w:val="sw_KE" w:bidi="sw_KE"/>
        </w:rPr>
      </w:r>
      <w:r>
        <w:rPr>
          <w:lang w:val="sw_KE" w:bidi="sw_KE"/>
        </w:rPr>
        <w:t>Paulo anawaonya Wafilipi kuhusu propaganda ya Kiyahudi-Kikristo inayohimiza kufuata sheria ya Mose (</w:t>
      </w:r>
      <w:r>
        <w:rPr>
          <w:lang w:val="sw_KE" w:bidi="sw_KE"/>
        </w:rPr>
        <w:t>3:1–3</w:t>
      </w:r>
      <w:r>
        <w:rPr>
          <w:lang w:val="sw_KE" w:bidi="sw_KE"/>
        </w:rPr>
        <w:t>). Anasimulia jinsi maisha yake ya awali yalivyokuwa, ambapo alijitolea kufuata sheria. Sasa ametambua kwamba jambo muhimu pekee ni kumjua Kristo, kushiriki katika mateso na kifo chake, na kupata nguvu za ufufuo wake sasa na siku zijazo (</w:t>
      </w:r>
      <w:r>
        <w:rPr>
          <w:lang w:val="sw_KE" w:bidi="sw_KE"/>
        </w:rPr>
        <w:t>3:4–11</w:t>
      </w:r>
      <w:r>
        <w:rPr>
          <w:lang w:val="sw_KE" w:bidi="sw_KE"/>
        </w:rPr>
        <w:t>). Waumini wote wanapaswa kuwa na nia moja katika kufuatilia maisha kamili ndani ya Kristo (</w:t>
      </w:r>
      <w:r>
        <w:rPr>
          <w:lang w:val="sw_KE" w:bidi="sw_KE"/>
        </w:rPr>
        <w:t>3:12–4:1</w:t>
      </w:r>
      <w:r>
        <w:rPr>
          <w:lang w:val="sw_KE" w:bidi="sw_KE"/>
        </w:rPr>
        <w:t>).</w:t>
      </w:r>
    </w:p>
    <w:p>
      <w:pPr/>
      <w:r>
        <w:rPr>
          <w:lang w:val="sw_KE" w:bidi="sw_KE"/>
        </w:rPr>
      </w:r>
      <w:r>
        <w:rPr>
          <w:lang w:val="sw_KE" w:bidi="sw_KE"/>
        </w:rPr>
        <w:t>Kwa kumalizia, Paulo anawahimiza Wafilipi kujaza maisha yao na furaha, maombi, na shukrani, wakilenga akili zao kwenye zawadi nzuri za Mungu, hata katika mateso yao (</w:t>
      </w:r>
      <w:r>
        <w:rPr>
          <w:lang w:val="sw_KE" w:bidi="sw_KE"/>
        </w:rPr>
        <w:t>4:2–9</w:t>
      </w:r>
      <w:r>
        <w:rPr>
          <w:lang w:val="sw_KE" w:bidi="sw_KE"/>
        </w:rPr>
        <w:t>). Anawashukuru kwa zawadi waliyoituma na anawaambia kwamba amejifunza kuridhika bila kujali hali zake, akidokeza kwamba wao pia wanapaswa kujifunza kuishi kwa njia hii (</w:t>
      </w:r>
      <w:r>
        <w:rPr>
          <w:lang w:val="sw_KE" w:bidi="sw_KE"/>
        </w:rPr>
        <w:t>4:1–20</w:t>
      </w:r>
      <w:r>
        <w:rPr>
          <w:lang w:val="sw_KE" w:bidi="sw_KE"/>
        </w:rPr>
        <w:t>). Kama kawaida, Paulo anamaliza barua yake kwa sifa kwa Mungu, salamu kwa waumini, na dua ya neema ya Bwana (</w:t>
      </w:r>
      <w:r>
        <w:rPr>
          <w:lang w:val="sw_KE" w:bidi="sw_KE"/>
        </w:rPr>
        <w:t>4:21–23</w:t>
      </w:r>
      <w:r>
        <w:rPr>
          <w:lang w:val="sw_KE" w:bidi="sw_KE"/>
        </w:rPr>
        <w:t>).</w:t>
      </w:r>
    </w:p>
    <w:p>
      <w:pPr>
        <w:pStyle w:val="Heading2"/>
      </w:pPr>
      <w:r>
        <w:rPr>
          <w:lang w:val="sw_KE" w:bidi="sw_KE"/>
        </w:rPr>
        <w:t>Tarehe na Mazingira pa Kuandikwa</w:t>
      </w:r>
    </w:p>
    <w:p>
      <w:pPr/>
      <w:r>
        <w:rPr>
          <w:lang w:val="sw_KE" w:bidi="sw_KE"/>
        </w:rPr>
      </w:r>
      <w:r>
        <w:rPr>
          <w:lang w:val="sw_KE" w:bidi="sw_KE"/>
        </w:rPr>
        <w:t xml:space="preserve">Waefeso, Wafilipi, Wakolosai, na Filemoni mara nyingi huitwa Barua za Gerezani, kwa kuwa kila moja inatajwa kuandikwa kutoka gerezani. Hakuna makubaliano juu ya wapi au lini Barua za Gerezani ziliandikwa. Kijadi, zimehusishwa na Rumi, ambako Paulo alikuwa chini ya kifungo cha nyumbani katika mwaka wa 60–62 Baada ya Kristo (BK) na baadaye akafungwa karibu mwaka 64~65 BK. Hivi karibuni, wasomi wamependekeza Efeso (53~56 BK). Wakati wa kukaa kwa Paulo kwa miaka miwili hadi mitatu katika mji huo, alikumbana na upinzani mwingi na mateso (tazama </w:t>
      </w:r>
      <w:r>
        <w:rPr>
          <w:lang w:val="sw_KE" w:bidi="sw_KE"/>
        </w:rPr>
        <w:t>Matendo 19:23–41</w:t>
      </w:r>
      <w:r>
        <w:rPr>
          <w:lang w:val="sw_KE" w:bidi="sw_KE"/>
        </w:rPr>
        <w:t xml:space="preserve">; </w:t>
      </w:r>
      <w:r>
        <w:rPr>
          <w:lang w:val="sw_KE" w:bidi="sw_KE"/>
        </w:rPr>
        <w:t>2 Kor 11:23–28</w:t>
      </w:r>
      <w:r>
        <w:rPr>
          <w:lang w:val="sw_KE" w:bidi="sw_KE"/>
        </w:rPr>
        <w:t>).</w:t>
      </w:r>
    </w:p>
    <w:p>
      <w:pPr>
        <w:pStyle w:val="Heading2"/>
      </w:pPr>
      <w:r>
        <w:rPr>
          <w:lang w:val="sw_KE" w:bidi="sw_KE"/>
        </w:rPr>
        <w:t>Umoja wa Kimaandishi</w:t>
      </w:r>
    </w:p>
    <w:p>
      <w:pPr/>
      <w:r>
        <w:rPr>
          <w:lang w:val="sw_KE" w:bidi="sw_KE"/>
        </w:rPr>
      </w:r>
      <w:r>
        <w:rPr>
          <w:lang w:val="sw_KE" w:bidi="sw_KE"/>
        </w:rPr>
        <w:t xml:space="preserve">Kutokana na mabadiliko ya ghafla ya maudhui na sauti katika maandishi (tazama hasa </w:t>
      </w:r>
      <w:r>
        <w:rPr>
          <w:lang w:val="sw_KE" w:bidi="sw_KE"/>
        </w:rPr>
        <w:t>3:2–4:3</w:t>
      </w:r>
      <w:r>
        <w:rPr>
          <w:lang w:val="sw_KE" w:bidi="sw_KE"/>
        </w:rPr>
        <w:t xml:space="preserve"> na </w:t>
      </w:r>
      <w:r>
        <w:rPr>
          <w:lang w:val="sw_KE" w:bidi="sw_KE"/>
        </w:rPr>
        <w:t>4:10–20</w:t>
      </w:r>
      <w:r>
        <w:rPr>
          <w:lang w:val="sw_KE" w:bidi="sw_KE"/>
        </w:rPr>
        <w:t>), baadhi wamependekeza kwamba Wafilipi ni mchanganyiko wa barua au vipande kadhaa tofauti vilivyounganishwa na mhariri asiyejulikana. Mwandishi wa Kikristo wa mapema, Polycarp, alizungumzia "barua" za Paulo kwa Wafilipi. Hata hivyo, wengi wanaamini kuwa hii ni barua moja yenye mshikamano, iliyoandikwa na Paulo, ambaye katika barua zake mara nyingi hubadilisha mada ghafla ili kushughulikia masuala mapya.</w:t>
      </w:r>
    </w:p>
    <w:p>
      <w:pPr>
        <w:pStyle w:val="Heading2"/>
      </w:pPr>
      <w:r>
        <w:rPr>
          <w:lang w:val="sw_KE" w:bidi="sw_KE"/>
        </w:rPr>
        <w:t>Maana na Ujumbe</w:t>
      </w:r>
    </w:p>
    <w:p>
      <w:pPr/>
      <w:r>
        <w:rPr>
          <w:lang w:val="sw_KE" w:bidi="sw_KE"/>
        </w:rPr>
      </w:r>
      <w:r>
        <w:rPr>
          <w:lang w:val="sw_KE" w:bidi="sw_KE"/>
        </w:rPr>
        <w:t>Paulo anaandika kutoka gerezani kwa Wakristo wanaokabiliwa na upinzani, akiwahimiza kuiga maisha na mitazamo yake. Kwa kuzungumzia ujasiri wake, kujitolea, kujiamini, na kuridhika hata akiwa gerezani, Paulo anawahimiza Wafilipi kujibu kwa njia sawa katika hali yao. Kwa kufanya hivyo, anatuonyesha kwamba maisha ya Kikristo yenye furaha, amani, kuridhika, maombi, shukrani, na kujitolea kwa Kristo yanaweza kushinda hali zote.</w:t>
      </w:r>
    </w:p>
    <w:p>
      <w:pPr/>
      <w:r>
        <w:rPr>
          <w:lang w:val="sw_KE" w:bidi="sw_KE"/>
        </w:rPr>
      </w:r>
      <w:r>
        <w:rPr>
          <w:lang w:val="sw_KE" w:bidi="sw_KE"/>
        </w:rPr>
        <w:t xml:space="preserve">Ingawa Paulo yuko gerezani, haoni aibu bali anafurahia kwamba hali hiyo imesababisha kuenea zaidi kwa Habari Njema. Anatamani kuwa jasiri kwa ajili ya Kristo, bila kujali matokeo, kwa kuwa anajua ameitwa kuishi kwa ajili ya Kristo na anahisi kuwa na heshima ya kuteseka kwa ajili ya Kristo (tazama </w:t>
      </w:r>
      <w:r>
        <w:rPr>
          <w:lang w:val="sw_KE" w:bidi="sw_KE"/>
        </w:rPr>
        <w:t>1:12–26</w:t>
      </w:r>
      <w:r>
        <w:rPr>
          <w:lang w:val="sw_KE" w:bidi="sw_KE"/>
        </w:rPr>
        <w:t>). Hata akiwa gerezani, Paulo anaweza kusema kwamba tamaa yake kuu ni kujazwa kikamilifu na maisha ya Kristo. Paulo yuko tayari kushiriki katika mateso na kifo cha Kristo, na ana hamu ya kupata nguvu kamili ya ufufuo wa Kristo. Lolote litakalotokea, siku moja atafufuliwa kutoka kwa wafu kama Kristo (</w:t>
      </w:r>
      <w:r>
        <w:rPr>
          <w:lang w:val="sw_KE" w:bidi="sw_KE"/>
        </w:rPr>
        <w:t>3:7–14</w:t>
      </w:r>
      <w:r>
        <w:rPr>
          <w:lang w:val="sw_KE" w:bidi="sw_KE"/>
        </w:rPr>
        <w:t>). Wakati huo huo, Paulo amejifunza kuridhika na hali yoyote maishani. Anategemea Kristo na amepata nguvu za Kristo kuwa za kutosha hata katika hali ngumu zaidi (</w:t>
      </w:r>
      <w:r>
        <w:rPr>
          <w:lang w:val="sw_KE" w:bidi="sw_KE"/>
        </w:rPr>
        <w:t>4:11–13</w:t>
      </w:r>
      <w:r>
        <w:rPr>
          <w:lang w:val="sw_KE" w:bidi="sw_KE"/>
        </w:rPr>
        <w:t>).</w:t>
      </w:r>
    </w:p>
    <w:p>
      <w:pPr/>
      <w:r>
        <w:rPr>
          <w:lang w:val="sw_KE" w:bidi="sw_KE"/>
        </w:rPr>
      </w:r>
      <w:r>
        <w:rPr>
          <w:lang w:val="sw_KE" w:bidi="sw_KE"/>
        </w:rPr>
        <w:t xml:space="preserve">Paulo anawahimiza Wafilipi kuwa na furaha kubwa katika Bwana wanapokumbana na upinzani. Hawapaswi kuwa na wasiwasi juu ya chochote, bali wanapaswa kuomba kwa mahitaji yao yote kwa moyo uliojaa shukrani kwa Mungu. Kwa njia hii, watapata amani ya Mungu iliyo ya kina (tazama </w:t>
      </w:r>
      <w:r>
        <w:rPr>
          <w:lang w:val="sw_KE" w:bidi="sw_KE"/>
        </w:rPr>
        <w:t>4:4–9</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