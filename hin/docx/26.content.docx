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EZK</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यहेजकेल</w:t>
      </w:r>
      <w:r>
        <w:rPr>
          <w:lang w:val="hi_IN" w:bidi="hi_IN"/>
        </w:rPr>
      </w:r>
    </w:p>
    <w:p>
      <w:pPr/>
      <w:r>
        <w:rPr>
          <w:lang w:val="hi_IN" w:bidi="hi_IN"/>
        </w:rPr>
      </w:r>
      <w:r>
        <w:rPr>
          <w:lang w:val="hi_IN" w:bidi="hi_IN"/>
        </w:rPr>
        <w:t>भविष्यद्वक्ता यहेजकेल की पुस्तक में विचित्र दर्शन, छवियाँ और संदेश हैं, जो समकालीन जीवन से बहुत दूर लगते हैं। फिर भी इसका संदेश बहुत प्रासंगिक बना हुआ है: परमेश्वर अपने लोगों को शुद्ध करेंगे और सदा उनके बीच रहेंगे। यहाँ तक कि सबसे अंधकारमय दिनों में भी, परमेश्वर ने दृढता से कहा है कि वह अपने लोगों को बहाल करेंगे। इस संदेश ने यहूदा के बँधुआई में ले जाए गए लोगों को आशा प्रदान की और उन सभी को प्रेरणा प्रदान की जो परमेश्वर पर अपना भरोसा रखते हैं।</w:t>
      </w:r>
    </w:p>
    <w:p>
      <w:pPr>
        <w:pStyle w:val="Heading2"/>
      </w:pPr>
      <w:r>
        <w:rPr>
          <w:lang w:val="hi_IN" w:bidi="hi_IN"/>
        </w:rPr>
        <w:t>पृष्ठभूमि</w:t>
      </w:r>
    </w:p>
    <w:p>
      <w:pPr/>
      <w:r>
        <w:rPr>
          <w:lang w:val="hi_IN" w:bidi="hi_IN"/>
        </w:rPr>
      </w:r>
      <w:r>
        <w:rPr>
          <w:lang w:val="hi_IN" w:bidi="hi_IN"/>
        </w:rPr>
        <w:t>यहेजकेल की पुस्तक बाबेल में यहूदा की बँधुआई के कठिन दिनों के दौरान बाबेल से लिखी गई थी (605–538 ई. पू.)। बाबेल के लोगों ने अश्शूर की राजधानी नीनवे पर कब्जा कर लिया था (612 ई.पू.), और बाबेल का वर्चस्व कर्कमीश की निर्णायक लड़ाई में अंतिम प्रतिरोधी अश्शूर की हार के साथ पूरा हो गया था (605 ई.पू.) । उसी वर्ष, बाबेल के लोगों ने यहूदा पर आक्रमण किया और उच्च वर्ग के लोगों को बंधक बनाकर बाबेल ले गए, जिनमें दानिय्येल और उसके तीन मित्र भी शामिल थे (</w:t>
      </w:r>
      <w:r>
        <w:rPr>
          <w:lang w:val="hi_IN" w:bidi="hi_IN"/>
        </w:rPr>
        <w:t>दानि 1:1–5</w:t>
      </w:r>
      <w:r>
        <w:rPr>
          <w:lang w:val="hi_IN" w:bidi="hi_IN"/>
        </w:rPr>
        <w:t>)।</w:t>
      </w:r>
    </w:p>
    <w:p>
      <w:pPr/>
      <w:r>
        <w:rPr>
          <w:lang w:val="hi_IN" w:bidi="hi_IN"/>
        </w:rPr>
      </w:r>
      <w:r>
        <w:rPr>
          <w:lang w:val="hi_IN" w:bidi="hi_IN"/>
        </w:rPr>
        <w:t>601 ई.पू. में, यहूदा के राजा यहोयाकीम ने बाबेल के खिलाफ विद्रोह किया, और इसके बाद की घेराबंदी के दौरान उसकी मृत्यु हो गई (598 ई.पू.) । उसके पुत्र, यहोयाकीन ने आत्मसमर्पण करने से पहले केवल थोड़े समय तक शासन किया और 597 ई.पू. में उसे बाबेल ले जाया गया। उस समय बाबेल के लोग भविष्यद्वक्ता यहेजकेल और अन्य प्रमुख लोगों को भी बँधुआई में ले गए और यरूशलेम के मन्दिर का बहुत सारा खजाना लूट लिया।</w:t>
      </w:r>
    </w:p>
    <w:p>
      <w:pPr/>
      <w:r>
        <w:rPr>
          <w:lang w:val="hi_IN" w:bidi="hi_IN"/>
        </w:rPr>
      </w:r>
      <w:r>
        <w:rPr>
          <w:lang w:val="hi_IN" w:bidi="hi_IN"/>
        </w:rPr>
        <w:t>जब यहेजकेल बाबेल में था, तब बाबेल के लोगों ने यहोयाकीन के चाचा सिदकिय्याह को यहूदा की गद्दी पर बैठाया। जब सिदकिय्याह ने बाबेल के खिलाफ विद्रोह किया, तो बाबेल के लोगों ने यहूदा को तबाह कर दिया और जनवरी 588 ई.पू. में यरूशलेम को घेर लिया। अंततः शहर को अगस्त 586 ई.पू. में भेद दिया गया और नष्ट कर दिया गया। बाबेल के लोगों ने सिदकिय्याह को मजबूर किया कि सिदकिय्याह उन्हें उसके पुत्रों को मारते हुए देखे; फिर उसे अंधा कर दिया गया और यहूदा के अन्य नागरिकों के साथ बाबेल ले जाया गया, जिनके पास अपने अधिपतियों के लिए उपयोगी कौशल थे। ये बँधुए लोग एक पीढ़ी तक बाबेल में रहे जब तक कि साम्राज्य का भाग्य फिर से बदल नहीं गया (एज्रा की पुस्तक देखें)।</w:t>
      </w:r>
    </w:p>
    <w:p>
      <w:pPr/>
      <w:r>
        <w:rPr>
          <w:lang w:val="hi_IN" w:bidi="hi_IN"/>
        </w:rPr>
      </w:r>
      <w:r>
        <w:rPr>
          <w:lang w:val="hi_IN" w:bidi="hi_IN"/>
        </w:rPr>
        <w:t xml:space="preserve">यहेजकेल को पहला दर्शन 593 ई.पू. में बाबेल में हुआ था, जब वह तीस वर्ष का था ( </w:t>
      </w:r>
      <w:r>
        <w:rPr>
          <w:lang w:val="hi_IN" w:bidi="hi_IN"/>
        </w:rPr>
        <w:t>यहेज 1:1–2</w:t>
      </w:r>
      <w:r>
        <w:rPr>
          <w:lang w:val="hi_IN" w:bidi="hi_IN"/>
        </w:rPr>
        <w:t>)।</w:t>
      </w:r>
    </w:p>
    <w:p>
      <w:pPr>
        <w:pStyle w:val="Heading2"/>
      </w:pPr>
      <w:r>
        <w:rPr>
          <w:lang w:val="hi_IN" w:bidi="hi_IN"/>
        </w:rPr>
        <w:t>सारांश</w:t>
      </w:r>
    </w:p>
    <w:p>
      <w:pPr/>
      <w:r>
        <w:rPr>
          <w:lang w:val="hi_IN" w:bidi="hi_IN"/>
        </w:rPr>
      </w:r>
      <w:r>
        <w:rPr>
          <w:lang w:val="hi_IN" w:bidi="hi_IN"/>
        </w:rPr>
        <w:t>यहेजकेल के दर्शन 586 ई.पू. में यरूशलेम के विनाश और उसके बाद के वर्षों तक फैले हुए हैं। यरूशलेम के पतन से पहले, यहेजकेल ने यह दुखद संदेश दिया कि यहूदा के लोगों का न्याय किया जाएगा। उस घटना के बाद, यहेजकेल ने आशा का एक नया दर्शन पहुंचाया : इस्राएल अपने अतीत की राख से उभरेगा। हालाँकि भविष्यद्वक्ता ने जो कुछ खो गया था उस पर शोक व्यक्त किया, लेकिन उसने एक उज्जवल भविष्य भी देखा, जब लोग उन पापों से मन फिराएंगे जो उनके विनाश का कारण बने थे, और प्रभु राष्ट्र को पवित्रता में स्थापित करेंगे।</w:t>
      </w:r>
    </w:p>
    <w:p>
      <w:pPr/>
      <w:r>
        <w:rPr>
          <w:lang w:val="hi_IN" w:bidi="hi_IN"/>
        </w:rPr>
      </w:r>
      <w:r>
        <w:rPr>
          <w:lang w:val="hi_IN" w:bidi="hi_IN"/>
        </w:rPr>
        <w:t>अध्याय 1–3</w:t>
      </w:r>
      <w:r>
        <w:rPr>
          <w:lang w:val="hi_IN" w:bidi="hi_IN"/>
        </w:rPr>
        <w:t xml:space="preserve"> यहेजकेल की बुलाहट और एक भविष्यद्वक्ता के रूप में नियुक्त होने के बारे में बताते हैं। उसका आरम्भिक दर्शन प्रभु की महिमा के बारे में बताता है, जो ख़तरनाक रीति से आगे बढ़ रहा था (</w:t>
      </w:r>
      <w:r>
        <w:rPr>
          <w:lang w:val="hi_IN" w:bidi="hi_IN"/>
        </w:rPr>
        <w:t>1:4–28</w:t>
      </w:r>
      <w:r>
        <w:rPr>
          <w:lang w:val="hi_IN" w:bidi="hi_IN"/>
        </w:rPr>
        <w:t>)। गति और न्याय की छवियों के साथ, यह दर्शन प्रभु को अपने स्वर्गीय रथ पर सवार दिव्य योद्धा के रूप में दर्शाता है, जो अपने लोगों का न्याय करने के लिए आ रहे हैं। यहेजकेल की बुलाहट के दौरान (</w:t>
      </w:r>
      <w:r>
        <w:rPr>
          <w:lang w:val="hi_IN" w:bidi="hi_IN"/>
        </w:rPr>
        <w:t>2:1–3:15</w:t>
      </w:r>
      <w:r>
        <w:rPr>
          <w:lang w:val="hi_IN" w:bidi="hi_IN"/>
        </w:rPr>
        <w:t>), पवित्र आत्मा ने उसे बताया कि यहूदा के हठी और विद्रोही लोग उसके संदेश को नहीं सुनेंगे। फिर भी, प्रभु चाहते थे कि यहेजकेल भी अपना संदेश पूरी निष्ठा से सुनाने में उतना ही हठी रहे। एक पहरूए की तरह (</w:t>
      </w:r>
      <w:r>
        <w:rPr>
          <w:lang w:val="hi_IN" w:bidi="hi_IN"/>
        </w:rPr>
        <w:t>3:16–27</w:t>
      </w:r>
      <w:r>
        <w:rPr>
          <w:lang w:val="hi_IN" w:bidi="hi_IN"/>
        </w:rPr>
        <w:t>), उसे स्पष्ट और प्रत्यक्ष रूप से चेतावनी देनी चाहिए। परमेश्वर भविष्यद्वक्ता को संदेश पहुंचाने के लिए जवाबदेह ठहराएंगे, न कि लोगों की प्रतिक्रिया के लिए।</w:t>
      </w:r>
    </w:p>
    <w:p>
      <w:pPr/>
      <w:r>
        <w:rPr>
          <w:lang w:val="hi_IN" w:bidi="hi_IN"/>
        </w:rPr>
      </w:r>
      <w:r>
        <w:rPr>
          <w:lang w:val="hi_IN" w:bidi="hi_IN"/>
        </w:rPr>
        <w:t>अध्याय 4–24</w:t>
      </w:r>
      <w:r>
        <w:rPr>
          <w:lang w:val="hi_IN" w:bidi="hi_IN"/>
        </w:rPr>
        <w:t xml:space="preserve"> में, यहेजकेल यहूदा और यरूशलेम के विरुद्ध विपत्तियों की एक सूची प्रस्तुत करता है। भविष्यद्वक्ता यरूशलेम की आने वाली घेराबंदी और विनाश को दर्शाते हुए कई चिन्ह कृत्यों का प्रदर्शन करता है। </w:t>
      </w:r>
      <w:r>
        <w:rPr>
          <w:lang w:val="hi_IN" w:bidi="hi_IN"/>
        </w:rPr>
        <w:t>अध्याय 8–11</w:t>
      </w:r>
      <w:r>
        <w:rPr>
          <w:lang w:val="hi_IN" w:bidi="hi_IN"/>
        </w:rPr>
        <w:t xml:space="preserve"> यरूशलेम के पापों को बढ़ती हुई दुष्टता के चार दृश्यों में दर्शाते हैं जो स्पष्ट रूप से आने वाले विनाश का कारण बताते हैं। परमेश्वर की महिमा पवित्रस्थान से हट जाती है, और मन्दिर पूरी तरह से नष्ट हो जाता है। इस पूरे भाग में कविताएँ, भविष्यद्वाणियाँ और दर्शन मिलकर यरूशलेम के विनाश की अटलता और न्यायसंगतता को स्थापित करते हैं, जो नबूकदनेस्सर द्वारा यरूशलेम की घेराबंदी की घोषणा और न्याय की निश्चितता के अंतिम संदेश (</w:t>
      </w:r>
      <w:r>
        <w:rPr>
          <w:lang w:val="hi_IN" w:bidi="hi_IN"/>
        </w:rPr>
        <w:t>अध्याय 24</w:t>
      </w:r>
      <w:r>
        <w:rPr>
          <w:lang w:val="hi_IN" w:bidi="hi_IN"/>
        </w:rPr>
        <w:t>) के साथ अपने चरम पर पहुँचते है।</w:t>
      </w:r>
    </w:p>
    <w:p>
      <w:pPr/>
      <w:r>
        <w:rPr>
          <w:lang w:val="hi_IN" w:bidi="hi_IN"/>
        </w:rPr>
      </w:r>
      <w:r>
        <w:rPr>
          <w:lang w:val="hi_IN" w:bidi="hi_IN"/>
        </w:rPr>
        <w:t>यहेजकेल फिर आशा की ओर मुड़ जाता है, जिसकी शुरुआत सात संदेशों से होती है (</w:t>
      </w:r>
      <w:r>
        <w:rPr>
          <w:lang w:val="hi_IN" w:bidi="hi_IN"/>
        </w:rPr>
        <w:t>अध्याय 25–32</w:t>
      </w:r>
      <w:r>
        <w:rPr>
          <w:lang w:val="hi_IN" w:bidi="hi_IN"/>
        </w:rPr>
        <w:t>) जो आसपास के देशों पर बाबेल के लोगों की सहायता करने और यरूशलेम के पतन से प्रसन्न होने का आरोप लगाते हैं। ये संदेश दिखाते हैं कि परमेश्वर का अब्राहम से किया वादा बरकरार है: "जो तुझे कोसे, उसे मैं श्राप दूँगा" (</w:t>
      </w:r>
      <w:r>
        <w:rPr>
          <w:lang w:val="hi_IN" w:bidi="hi_IN"/>
        </w:rPr>
        <w:t>उत 12:3</w:t>
      </w:r>
      <w:r>
        <w:rPr>
          <w:lang w:val="hi_IN" w:bidi="hi_IN"/>
        </w:rPr>
        <w:t>)। परमेश्वर उन सभी का न्याय करेंगे जो उनके लोगों के पतन में प्रसन्न हुए थे और उनके विनाश से लाभ उठाया था।</w:t>
      </w:r>
    </w:p>
    <w:p>
      <w:pPr/>
      <w:r>
        <w:rPr>
          <w:lang w:val="hi_IN" w:bidi="hi_IN"/>
        </w:rPr>
      </w:r>
      <w:r>
        <w:rPr>
          <w:lang w:val="hi_IN" w:bidi="hi_IN"/>
        </w:rPr>
        <w:t>अध्याय 33–48</w:t>
      </w:r>
      <w:r>
        <w:rPr>
          <w:lang w:val="hi_IN" w:bidi="hi_IN"/>
        </w:rPr>
        <w:t xml:space="preserve"> न्याय से आशा की ओर की यात्रा को पूरा करते हैं, यह उस निर्णायक क्षण से शुरू होता है जब बंधुए अंततः यरूशलेम के विनाश का संदेश सुनते हैं (</w:t>
      </w:r>
      <w:r>
        <w:rPr>
          <w:lang w:val="hi_IN" w:bidi="hi_IN"/>
        </w:rPr>
        <w:t>33:21</w:t>
      </w:r>
      <w:r>
        <w:rPr>
          <w:lang w:val="hi_IN" w:bidi="hi_IN"/>
        </w:rPr>
        <w:t>)। इस बिंदु पर, प्रभु फिर से भविष्यद्वक्ता यहेजकेल को एक पहरूए के रूप में सेवा करने का आदेश देते हैं, जो मन फिरने से इनकार करने वालों पर न्याय की घोषणा करता है और जो लोग मन फिराते हैं उनके लिए जीवन का वादा करता है। आशा के संदेश एक नए चरवाहे के साथ एक नई वाचा और भूमि का वादा करते हैं, जहाँ लोग एकता में एक साथ रहेंगे (</w:t>
      </w:r>
      <w:r>
        <w:rPr>
          <w:lang w:val="hi_IN" w:bidi="hi_IN"/>
        </w:rPr>
        <w:t>अध्याय 34–37</w:t>
      </w:r>
      <w:r>
        <w:rPr>
          <w:lang w:val="hi_IN" w:bidi="hi_IN"/>
        </w:rPr>
        <w:t>)। युद्ध के काले बादल आशीष के इस चित्र को खतरे में डालते हैं (</w:t>
      </w:r>
      <w:r>
        <w:rPr>
          <w:lang w:val="hi_IN" w:bidi="hi_IN"/>
        </w:rPr>
        <w:t>अध्याय 38–39</w:t>
      </w:r>
      <w:r>
        <w:rPr>
          <w:lang w:val="hi_IN" w:bidi="hi_IN"/>
        </w:rPr>
        <w:t>), लेकिन प्रभु नई परिस्थितियों की निश्चितता को दर्शाते हैं। प्रभु गोग और उसके सहयोगियों की सेनाओं को इकट्ठा करते हैं, अपने शांति से बसे लोगों का न्याय करने के लिए नहीं, बल्कि उनके शत्रुओं को हमेशा के लिए नष्ट करने के लिए।</w:t>
      </w:r>
    </w:p>
    <w:p>
      <w:pPr/>
      <w:r>
        <w:rPr>
          <w:lang w:val="hi_IN" w:bidi="hi_IN"/>
        </w:rPr>
      </w:r>
      <w:r>
        <w:rPr>
          <w:lang w:val="hi_IN" w:bidi="hi_IN"/>
        </w:rPr>
        <w:t>परमेश्वर गोग और उसके सहयोगियों को पराजित करने के बाद, अंतिम मन्दिर और पुनः व्यवस्थित भूमि को प्रकट कर सकते हैं (</w:t>
      </w:r>
      <w:r>
        <w:rPr>
          <w:lang w:val="hi_IN" w:bidi="hi_IN"/>
        </w:rPr>
        <w:t>अध्याय 40–48</w:t>
      </w:r>
      <w:r>
        <w:rPr>
          <w:lang w:val="hi_IN" w:bidi="hi_IN"/>
        </w:rPr>
        <w:t>)। वास्तुकला, अनुष्ठान और भौगोलिक छवियों के साथ, यहेजकेल का अंतिम दर्शन उसी संदेश को दर्शाता है जो कि पूरी पुस्तक में है: परमेश्वर अपने लोगों को पवित्रता के एक नए स्तर तक बढ़ाएंगे ताकि वह एक बार फिर उनके बीच निवास कर सकें। जो अतीत में विश्वासयोग्य थे, उन्हें परमेश्वर की उपस्थिति में पुनः प्रवेश मिलता है, जबकि जो कम विश्वासयोग्य थे, वे किनारे पर ही रहते हैं। इस नए मंदिर से जीवन की एक नदी निकलती है; जैसे-जैसे यह बहती है, यह बढ़ती जाती है और मृत्यु को जीवन में परिवर्तित कर देती है। यहेजकेल के माध्यम से अपने लोगों को कहे गए परमेश्वर के अंतिम वचन त्याग दिए जाने और नाश होने की चेतावनी नहीं देते; बल्कि वे संगति और जीवन का वादा करते हैं।</w:t>
      </w:r>
    </w:p>
    <w:p>
      <w:pPr>
        <w:pStyle w:val="Heading2"/>
      </w:pPr>
      <w:r>
        <w:rPr>
          <w:lang w:val="hi_IN" w:bidi="hi_IN"/>
        </w:rPr>
        <w:t>लेखकत्व और तिथि</w:t>
      </w:r>
    </w:p>
    <w:p>
      <w:pPr/>
      <w:r>
        <w:rPr>
          <w:lang w:val="hi_IN" w:bidi="hi_IN"/>
        </w:rPr>
      </w:r>
      <w:r>
        <w:rPr>
          <w:lang w:val="hi_IN" w:bidi="hi_IN"/>
        </w:rPr>
        <w:t>पुस्तक के आरंभिक वचनों में, भविष्यद्वक्ता यहेजकेल दावा करता है कि वह ही इसका लेखक है (</w:t>
      </w:r>
      <w:r>
        <w:rPr>
          <w:lang w:val="hi_IN" w:bidi="hi_IN"/>
        </w:rPr>
        <w:t>1:3</w:t>
      </w:r>
      <w:r>
        <w:rPr>
          <w:lang w:val="hi_IN" w:bidi="hi_IN"/>
        </w:rPr>
        <w:t>), और उसके दावे पर संदेह करने के बहुत कम कारण है। यह पुस्तक यहेजकेल जैसे एक याजक से अपेक्षित सभी रूचियों को दर्शाती है, और यरूशलेम के विनाश की केंद्रीय घटना पुस्तक की संरचना पर हावी है। भविष्यद्वक्ता ने संभवतः यह पुस्तक उस अवधि के दौरान लिखी थी जिसमें उसके दर्शन और संदेश दिए गए थे (593–571 ई.पू.), और इसकी पूरी रचना संभवतः अंतिम संदेश के कुछ ही समय बाद हुई थी।</w:t>
      </w:r>
    </w:p>
    <w:p>
      <w:pPr>
        <w:pStyle w:val="Heading2"/>
      </w:pPr>
      <w:r>
        <w:rPr>
          <w:lang w:val="hi_IN" w:bidi="hi_IN"/>
        </w:rPr>
        <w:t>अर्थ और संदेश</w:t>
      </w:r>
    </w:p>
    <w:p>
      <w:pPr/>
      <w:r>
        <w:rPr>
          <w:lang w:val="hi_IN" w:bidi="hi_IN"/>
        </w:rPr>
      </w:r>
      <w:r>
        <w:rPr>
          <w:lang w:val="hi_IN" w:bidi="hi_IN"/>
        </w:rPr>
        <w:t>586 ई.पू. से पहले, बाबेल में ले जाए गए बंधुए और यहूदा में बचे हुए लोगों, दोनों को विश्वास था कि यरूशलेम को नष्ट नहीं किया जा सकता। उनका मानना था कि मन्दिर और उसके आदेशित अनुष्ठान की उपस्थिति से शहर का अस्तित्व बना रहना निश्चित है। यहेजकेल को उन्हें बताना पड़ा कि वे पूरी तरह से गलत थे। क्योंकि मन्दिर और उसके अनुष्ठान भ्रष्ट हो गए थे और लोगों के हृदय और जीवन पूरी तरह से मूर्तिपूजक थे, इसलिए यरूशलेम को नष्ट होना ही था।</w:t>
      </w:r>
    </w:p>
    <w:p>
      <w:pPr/>
      <w:r>
        <w:rPr>
          <w:lang w:val="hi_IN" w:bidi="hi_IN"/>
        </w:rPr>
      </w:r>
      <w:r>
        <w:rPr>
          <w:lang w:val="hi_IN" w:bidi="hi_IN"/>
        </w:rPr>
        <w:t>जबकि सभी पुराने नियम के भविष्यद्वक्ताओं ने पाप और मूर्तिपूजा की निंदा की है, लेकिन शायद ही किसी ने यहेजकेल जितने व्यापक शब्दों का उपयोग किया है। मिस्र में इस्राएल के समय से, परमेश्वर के लोगों की अवज्ञा ने समाज की हर शाखा को प्रभावित किया और परमेश्वर के विरुद्ध हर तरह के अपराध को समाहित कर लिया। परमेश्वर ऐसे पाप को अनदेखा या सहन नहीं कर सकते थे और निश्चित रूप से जल्द ही अपने लोगों का न्याय करेंगे। परमेश्वर के शहर और उनके लोगों को उनके न्याय से कोई भी नहीं बचा सकता था।</w:t>
      </w:r>
    </w:p>
    <w:p>
      <w:pPr/>
      <w:r>
        <w:rPr>
          <w:lang w:val="hi_IN" w:bidi="hi_IN"/>
        </w:rPr>
      </w:r>
      <w:r>
        <w:rPr>
          <w:lang w:val="hi_IN" w:bidi="hi_IN"/>
        </w:rPr>
        <w:t>यरूशलेम के विनाश के बाद, परमेश्वर के लोग निराशा और हताशा के गंभीर खतरे में थे। वे आत्मिक रूप से मृत, परमेश्वर द्वारा त्यागे गए और उनकी उपस्थिति से कटे हुए महसूस कर रहे थे। उन्होंने कहा, "हमारे अपराधों और पापों का भार हमारे ऊपर लदा हुआ है और हम उसके कारण नाश हुए जाते हैं। हम कैसे जीवित रहें?" (</w:t>
      </w:r>
      <w:r>
        <w:rPr>
          <w:lang w:val="hi_IN" w:bidi="hi_IN"/>
        </w:rPr>
        <w:t>33:10</w:t>
      </w:r>
      <w:r>
        <w:rPr>
          <w:lang w:val="hi_IN" w:bidi="hi_IN"/>
        </w:rPr>
        <w:t>)। बाबेल के देवताओं ने, जो प्रभु पर विजय पाते हुए प्रतीत हो रहे थे, लोगों को घेर लिया। कोई भी कैद से घर नहीं लौटा था। उनकी आशाएं धराशायी हो गई थीं, और उनका मानना था कि बाबेल के मूर्तिपूजक देश में बसने और उसकी संस्कृति का हिस्सा बनने के अलावा उनके पास कोई और विकल्प नहीं था।</w:t>
      </w:r>
    </w:p>
    <w:p>
      <w:pPr/>
      <w:r>
        <w:rPr>
          <w:lang w:val="hi_IN" w:bidi="hi_IN"/>
        </w:rPr>
      </w:r>
      <w:r>
        <w:rPr>
          <w:lang w:val="hi_IN" w:bidi="hi_IN"/>
        </w:rPr>
        <w:t>इन निराश लोगों को, भविष्यद्वक्ता ने परमेश्वर को महान, सर्वोत्कृष्ट और शक्तिशाली दर्शाते हुए, परमेश्वर की संप्रभुता और महिमा का संदेश दिया। निश्चित रूप से बाबेल के देवताओं ने प्रभु को पराजित नहीं किया था; बल्कि, परमेश्वर ने अपने लोगों के पापों के कारण स्वेच्छा से अपनी भूमि और निवास स्थान को छोड़ दिया था। हालांकि उन्होंने यरूशलेम के अशुद्ध शहर को छोड़ दिया था, फिर भी इस महाप्रतापी परमेश्वर ने अपने लोगों को नहीं छोड़ा। इसके बजाय, वह बँधुआई में ले जाये गए अपने बचे हुए लोगों के पास गए (</w:t>
      </w:r>
      <w:r>
        <w:rPr>
          <w:lang w:val="hi_IN" w:bidi="hi_IN"/>
        </w:rPr>
        <w:t>11:16</w:t>
      </w:r>
      <w:r>
        <w:rPr>
          <w:lang w:val="hi_IN" w:bidi="hi_IN"/>
        </w:rPr>
        <w:t>), जहाँ यहेजकेल ने स्वयं पहली बार प्रभु की महिमा देखी (</w:t>
      </w:r>
      <w:r>
        <w:rPr>
          <w:lang w:val="hi_IN" w:bidi="hi_IN"/>
        </w:rPr>
        <w:t>1:1</w:t>
      </w:r>
      <w:r>
        <w:rPr>
          <w:lang w:val="hi_IN" w:bidi="hi_IN"/>
        </w:rPr>
        <w:t>)। परमेश्वर अभी भी सभी चीजों को नियंत्रित कर रहे थे, यहां तक कि बाबेल के राजा नबूकदनेस्सर द्वारा अपने देवताओं से परामर्श करने के प्रयासों को भी परमेश्वर ही नियंत्रित कर रहे थे (</w:t>
      </w:r>
      <w:r>
        <w:rPr>
          <w:lang w:val="hi_IN" w:bidi="hi_IN"/>
        </w:rPr>
        <w:t>21:21–23</w:t>
      </w:r>
      <w:r>
        <w:rPr>
          <w:lang w:val="hi_IN" w:bidi="hi_IN"/>
        </w:rPr>
        <w:t xml:space="preserve">; तुलना करें </w:t>
      </w:r>
      <w:r>
        <w:rPr>
          <w:lang w:val="hi_IN" w:bidi="hi_IN"/>
        </w:rPr>
        <w:t>दानि 2–4</w:t>
      </w:r>
      <w:r>
        <w:rPr>
          <w:lang w:val="hi_IN" w:bidi="hi_IN"/>
        </w:rPr>
        <w:t>)। प्रभु ने यरूशलेम के पापों के कारण उसके विनाश का आदेश दिया था; नबूकदनेस्सर तो केवल परमेश्वर के प्रतिनिधि के रूप में कार्य कर रहा था।</w:t>
      </w:r>
    </w:p>
    <w:p>
      <w:pPr/>
      <w:r>
        <w:rPr>
          <w:lang w:val="hi_IN" w:bidi="hi_IN"/>
        </w:rPr>
      </w:r>
      <w:r>
        <w:rPr>
          <w:lang w:val="hi_IN" w:bidi="hi_IN"/>
        </w:rPr>
        <w:t>यरूशलेम का विनाश परमेश्वर के लोगों के लिए कहानी का अंत नहीं था। परमेश्वर ने अब्राहम के वंशजों को आशीष देने, उन्हें एक शक्तिशाली राष्ट्र बनाने और सभी देशों को उनके माध्यम से आशीष देने का वादा किया था। यहूदा के आसपास के राष्ट्रों के खिलाफ की गई भविष्यद्वाणियों (</w:t>
      </w:r>
      <w:r>
        <w:rPr>
          <w:lang w:val="hi_IN" w:bidi="hi_IN"/>
        </w:rPr>
        <w:t>यहेज 25–32</w:t>
      </w:r>
      <w:r>
        <w:rPr>
          <w:lang w:val="hi_IN" w:bidi="hi_IN"/>
        </w:rPr>
        <w:t>) ने यह प्रदर्शित किया कि परमेश्वर अपने प्राचीन वादे को नहीं भूले थे कि जो लोग इस्राएल के पतन पर प्रसन्न हुए, उन्हें स्वयं कठोर न्याय का सामना करना पड़ेगा। परमेश्वर हमेशा के लिए अपने लोगों को नहीं त्यागेंगे। एक दिन वह उनका चरवाहा बनने के लिए लौटेंगे (</w:t>
      </w:r>
      <w:r>
        <w:rPr>
          <w:lang w:val="hi_IN" w:bidi="hi_IN"/>
        </w:rPr>
        <w:t>34:11</w:t>
      </w:r>
      <w:r>
        <w:rPr>
          <w:lang w:val="hi_IN" w:bidi="hi_IN"/>
        </w:rPr>
        <w:t>); वह भूमि और लोगों को मृत्यु से जीवन में परिवर्तित कर देंगे। परमेश्वर की महिमा एक बार फिर मन्दिर में लौट आएगी, जो फिर कभी अशुद्ध नहीं होगा। इसके अलावा, परमेश्वर अपने बिखरे हुए लोगों को अपनी उपस्थिति में इकट्ठा करेंगे और काम करने के पुराने तरीकों के स्थान पर नए कानूनों और पवित्रता के उच्च मानकों को स्थापित करेंगे। लोग जब परमेश्वर के आत्मा से भर जाएंगे, तो अपने पापों से भूमि को अशुद्ध नहीं करेंगे।</w:t>
      </w:r>
    </w:p>
    <w:p>
      <w:pPr/>
      <w:r>
        <w:rPr>
          <w:lang w:val="hi_IN" w:bidi="hi_IN"/>
        </w:rPr>
      </w:r>
      <w:r>
        <w:rPr>
          <w:lang w:val="hi_IN" w:bidi="hi_IN"/>
        </w:rPr>
        <w:t>यहेजकेल यीशु मसीह में पूरी हुई एक महान आशा की ओर इंगित करता है। मसीह के माध्यम से, परमेश्वर की महिमा हमारी बँधुआई के अंधकार में प्रकाश के रूप में पूरी तरह से हमारे बीच निवास करती है (</w:t>
      </w:r>
      <w:r>
        <w:rPr>
          <w:lang w:val="hi_IN" w:bidi="hi_IN"/>
        </w:rPr>
        <w:t>11:16</w:t>
      </w:r>
      <w:r>
        <w:rPr>
          <w:lang w:val="hi_IN" w:bidi="hi_IN"/>
        </w:rPr>
        <w:t xml:space="preserve">; </w:t>
      </w:r>
      <w:r>
        <w:rPr>
          <w:lang w:val="hi_IN" w:bidi="hi_IN"/>
        </w:rPr>
        <w:t>43:1–5</w:t>
      </w:r>
      <w:r>
        <w:rPr>
          <w:lang w:val="hi_IN" w:bidi="hi_IN"/>
        </w:rPr>
        <w:t xml:space="preserve">; </w:t>
      </w:r>
      <w:r>
        <w:rPr>
          <w:lang w:val="hi_IN" w:bidi="hi_IN"/>
        </w:rPr>
        <w:t>यूहन्ना 1:14</w:t>
      </w:r>
      <w:r>
        <w:rPr>
          <w:lang w:val="hi_IN" w:bidi="hi_IN"/>
        </w:rPr>
        <w:t xml:space="preserve">)। अच्छा चरवाहा अपनी भेड़ों के लिए न्याय बहाल करता है (यहेज </w:t>
      </w:r>
      <w:r>
        <w:rPr>
          <w:lang w:val="hi_IN" w:bidi="hi_IN"/>
        </w:rPr>
        <w:t>34:1–24</w:t>
      </w:r>
      <w:r>
        <w:rPr>
          <w:lang w:val="hi_IN" w:bidi="hi_IN"/>
        </w:rPr>
        <w:t xml:space="preserve">; </w:t>
      </w:r>
      <w:r>
        <w:rPr>
          <w:lang w:val="hi_IN" w:bidi="hi_IN"/>
        </w:rPr>
        <w:t>यूहन्ना 10:11</w:t>
      </w:r>
      <w:r>
        <w:rPr>
          <w:lang w:val="hi_IN" w:bidi="hi_IN"/>
        </w:rPr>
        <w:t>)। वह हमें अपने आत्मा से भरते हैं और हमें उनमें एक नई सृष्टि बनाते हैं (</w:t>
      </w:r>
      <w:r>
        <w:rPr>
          <w:lang w:val="hi_IN" w:bidi="hi_IN"/>
        </w:rPr>
        <w:t>यहेज 36:26–28</w:t>
      </w:r>
      <w:r>
        <w:rPr>
          <w:lang w:val="hi_IN" w:bidi="hi_IN"/>
        </w:rPr>
        <w:t xml:space="preserve">; </w:t>
      </w:r>
      <w:r>
        <w:rPr>
          <w:lang w:val="hi_IN" w:bidi="hi_IN"/>
        </w:rPr>
        <w:t>37:1–14</w:t>
      </w:r>
      <w:r>
        <w:rPr>
          <w:lang w:val="hi_IN" w:bidi="hi_IN"/>
        </w:rPr>
        <w:t xml:space="preserve">; </w:t>
      </w:r>
      <w:r>
        <w:rPr>
          <w:lang w:val="hi_IN" w:bidi="hi_IN"/>
        </w:rPr>
        <w:t>2 कुरि 5:17</w:t>
      </w:r>
      <w:r>
        <w:rPr>
          <w:lang w:val="hi_IN" w:bidi="hi_IN"/>
        </w:rPr>
        <w:t xml:space="preserve">)। जो लोग मसीह के साथ जुड़ गए हैं, उन्हें यहेजकेल के दर्शनों की अपेक्षा से कहीं अधिक परमेश्वर की उपस्थिति तक पहुंच प्राप्त है। वे अनुग्रह के सिंहासन के पास स्वतंत्र रूप से पहुंच सकते हैं और सिंहासन से प्रवाहित जीवन देने वाले जल को पीने में सक्षम हैं (यहेज </w:t>
      </w:r>
      <w:r>
        <w:rPr>
          <w:lang w:val="hi_IN" w:bidi="hi_IN"/>
        </w:rPr>
        <w:t>47:1–11</w:t>
      </w:r>
      <w:r>
        <w:rPr>
          <w:lang w:val="hi_IN" w:bidi="hi_IN"/>
        </w:rPr>
        <w:t xml:space="preserve">; </w:t>
      </w:r>
      <w:r>
        <w:rPr>
          <w:lang w:val="hi_IN" w:bidi="hi_IN"/>
        </w:rPr>
        <w:t>प्रका 22:1–5</w:t>
      </w:r>
      <w:r>
        <w:rPr>
          <w:lang w:val="hi_IN" w:bidi="hi_IN"/>
        </w:rPr>
        <w:t>)। वह सब कुछ जिसकी यहेजकेल ने आशा की थी— और उससे भी कहीं अधिक— मसीह में हमारा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